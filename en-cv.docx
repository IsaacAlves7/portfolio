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216" w:rsidRDefault="009C3600" w:rsidP="00805E27">
      <w:pPr>
        <w:pStyle w:val="Ttulo"/>
        <w:jc w:val="center"/>
      </w:pPr>
      <w:r>
        <w:t>Isaac Alves Pinheiro</w:t>
      </w:r>
    </w:p>
    <w:p w:rsidR="00045BA6" w:rsidRDefault="00A673A8" w:rsidP="00045BA6">
      <w:pPr>
        <w:jc w:val="center"/>
        <w:rPr>
          <w:lang w:val="pt-BR" w:bidi="pt-BR"/>
        </w:rPr>
      </w:pPr>
      <w:r>
        <w:rPr>
          <w:lang w:val="pt-BR" w:bidi="pt-BR"/>
        </w:rPr>
        <w:t xml:space="preserve">60 </w:t>
      </w:r>
      <w:proofErr w:type="spellStart"/>
      <w:r>
        <w:rPr>
          <w:lang w:val="pt-BR" w:bidi="pt-BR"/>
        </w:rPr>
        <w:t>H</w:t>
      </w:r>
      <w:r w:rsidR="009C3600">
        <w:rPr>
          <w:lang w:val="pt-BR" w:bidi="pt-BR"/>
        </w:rPr>
        <w:t>ouse</w:t>
      </w:r>
      <w:proofErr w:type="spellEnd"/>
      <w:r w:rsidR="009C3600">
        <w:rPr>
          <w:lang w:val="pt-BR" w:bidi="pt-BR"/>
        </w:rPr>
        <w:t xml:space="preserve"> 01</w:t>
      </w:r>
      <w:r>
        <w:rPr>
          <w:lang w:val="pt-BR" w:bidi="pt-BR"/>
        </w:rPr>
        <w:t> Geraldo Silva S</w:t>
      </w:r>
      <w:r w:rsidR="009C3600">
        <w:rPr>
          <w:lang w:val="pt-BR" w:bidi="pt-BR"/>
        </w:rPr>
        <w:t xml:space="preserve">treet, Campo Grande, Rio de Janeiro, RJ </w:t>
      </w:r>
      <w:r>
        <w:rPr>
          <w:lang w:val="pt-BR" w:bidi="pt-BR"/>
        </w:rPr>
        <w:t>–</w:t>
      </w:r>
      <w:r w:rsidR="009C3600">
        <w:rPr>
          <w:lang w:val="pt-BR" w:bidi="pt-BR"/>
        </w:rPr>
        <w:t xml:space="preserve"> </w:t>
      </w:r>
      <w:proofErr w:type="spellStart"/>
      <w:r w:rsidR="009C3600">
        <w:rPr>
          <w:lang w:val="pt-BR" w:bidi="pt-BR"/>
        </w:rPr>
        <w:t>Brazil</w:t>
      </w:r>
      <w:proofErr w:type="spellEnd"/>
      <w:r>
        <w:rPr>
          <w:lang w:val="pt-BR" w:bidi="pt-BR"/>
        </w:rPr>
        <w:t>.</w:t>
      </w:r>
    </w:p>
    <w:p w:rsidR="00D6658F" w:rsidRPr="00D6658F" w:rsidRDefault="00D6658F" w:rsidP="00141A4C">
      <w:p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Contact</w:t>
      </w:r>
    </w:p>
    <w:p w:rsidR="00D6658F" w:rsidRPr="00D6658F" w:rsidRDefault="00D6658F" w:rsidP="00D6658F">
      <w:pPr>
        <w:pStyle w:val="PargrafodaLista"/>
        <w:numPr>
          <w:ilvl w:val="0"/>
          <w:numId w:val="27"/>
        </w:numPr>
        <w:rPr>
          <w:lang w:val="pt-BR" w:bidi="pt-BR"/>
        </w:rPr>
      </w:pPr>
      <w:r w:rsidRPr="00D6658F">
        <w:rPr>
          <w:b/>
          <w:lang w:val="pt-BR" w:bidi="pt-BR"/>
        </w:rPr>
        <w:t>Phone</w:t>
      </w:r>
      <w:r w:rsidRPr="00D6658F">
        <w:rPr>
          <w:lang w:val="pt-BR" w:bidi="pt-BR"/>
        </w:rPr>
        <w:t>: +55 21 99527-2677</w:t>
      </w:r>
    </w:p>
    <w:p w:rsidR="00D6658F" w:rsidRPr="00D6658F" w:rsidRDefault="00D6658F" w:rsidP="00D6658F">
      <w:pPr>
        <w:pStyle w:val="PargrafodaLista"/>
        <w:numPr>
          <w:ilvl w:val="0"/>
          <w:numId w:val="27"/>
        </w:numPr>
        <w:spacing w:after="40"/>
        <w:ind w:left="714" w:hanging="357"/>
        <w:rPr>
          <w:lang w:val="pt-BR" w:bidi="pt-BR"/>
        </w:rPr>
      </w:pPr>
      <w:proofErr w:type="spellStart"/>
      <w:r w:rsidRPr="00D6658F">
        <w:rPr>
          <w:b/>
          <w:lang w:val="pt-BR" w:bidi="pt-BR"/>
        </w:rPr>
        <w:t>Email</w:t>
      </w:r>
      <w:proofErr w:type="spellEnd"/>
      <w:r w:rsidRPr="00D6658F">
        <w:rPr>
          <w:lang w:val="pt-BR" w:bidi="pt-BR"/>
        </w:rPr>
        <w:t>: isaac.alves0720@gmail.com</w:t>
      </w:r>
    </w:p>
    <w:p w:rsidR="00D6658F" w:rsidRDefault="00D6658F" w:rsidP="00D6658F">
      <w:pPr>
        <w:pStyle w:val="Commarcadores"/>
        <w:numPr>
          <w:ilvl w:val="0"/>
          <w:numId w:val="25"/>
        </w:numPr>
      </w:pPr>
      <w:r w:rsidRPr="00D6658F">
        <w:rPr>
          <w:b/>
        </w:rPr>
        <w:t>GitHub</w:t>
      </w:r>
      <w:r>
        <w:t xml:space="preserve">: </w:t>
      </w:r>
      <w:r w:rsidRPr="00D6658F">
        <w:t>https://github.com/IsaacAlves7</w:t>
      </w:r>
    </w:p>
    <w:p w:rsidR="00D6658F" w:rsidRDefault="00D6658F" w:rsidP="00D6658F">
      <w:pPr>
        <w:pStyle w:val="Commarcadores"/>
        <w:numPr>
          <w:ilvl w:val="0"/>
          <w:numId w:val="25"/>
        </w:numPr>
      </w:pPr>
      <w:r w:rsidRPr="00D6658F">
        <w:rPr>
          <w:b/>
        </w:rPr>
        <w:t>LinkedIn</w:t>
      </w:r>
      <w:r>
        <w:t xml:space="preserve">: </w:t>
      </w:r>
      <w:hyperlink r:id="rId8" w:history="1">
        <w:r w:rsidR="00045BA6" w:rsidRPr="004D622C">
          <w:rPr>
            <w:rStyle w:val="Hyperlink"/>
          </w:rPr>
          <w:t>https://www.linkedin.com/in/isaacalves7/</w:t>
        </w:r>
      </w:hyperlink>
    </w:p>
    <w:p w:rsidR="00045BA6" w:rsidRPr="00045BA6" w:rsidRDefault="00045BA6" w:rsidP="00045BA6">
      <w:p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Objectives</w:t>
      </w:r>
    </w:p>
    <w:p w:rsidR="00045BA6" w:rsidRDefault="00045BA6" w:rsidP="004E1C95">
      <w:pPr>
        <w:pStyle w:val="Commarcadores"/>
        <w:numPr>
          <w:ilvl w:val="0"/>
          <w:numId w:val="0"/>
        </w:numPr>
        <w:jc w:val="both"/>
      </w:pPr>
      <w:r>
        <w:t xml:space="preserve">My objective is </w:t>
      </w:r>
      <w:r w:rsidR="00AE0535">
        <w:t xml:space="preserve">work </w:t>
      </w:r>
      <w:r>
        <w:t xml:space="preserve">as </w:t>
      </w:r>
      <w:r w:rsidRPr="00045BA6">
        <w:t xml:space="preserve">Full-Stack Developer </w:t>
      </w:r>
      <w:r w:rsidR="00AE0535">
        <w:t xml:space="preserve">using the Java language and his frameworks and libraries, such as the React.js library, in one company where i can help </w:t>
      </w:r>
      <w:r w:rsidR="00181A53">
        <w:t xml:space="preserve">and learn with </w:t>
      </w:r>
      <w:r w:rsidR="00AE0535">
        <w:t>my team to col</w:t>
      </w:r>
      <w:r w:rsidR="00315AD7">
        <w:t>l</w:t>
      </w:r>
      <w:r w:rsidR="00AE0535">
        <w:t xml:space="preserve">aborate </w:t>
      </w:r>
      <w:r w:rsidR="004E1C95">
        <w:t xml:space="preserve">for </w:t>
      </w:r>
      <w:r w:rsidR="00AE0535">
        <w:t>the organization growth</w:t>
      </w:r>
      <w:r w:rsidRPr="00045BA6">
        <w:t>.</w:t>
      </w:r>
    </w:p>
    <w:p w:rsidR="00471DB9" w:rsidRDefault="00471DB9">
      <w:pP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</w:pPr>
      <w:r w:rsidRPr="00471DB9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Professional Summary</w:t>
      </w:r>
    </w:p>
    <w:p w:rsidR="00BC2B71" w:rsidRDefault="00BC2B71" w:rsidP="004E1C95">
      <w:pPr>
        <w:jc w:val="both"/>
      </w:pPr>
      <w:r>
        <w:t>I</w:t>
      </w:r>
      <w:r w:rsidRPr="00BC2B71">
        <w:t xml:space="preserve"> work with DevOps engineering and Full-Stack development using modern technologies to help companies in the labour market with software and infrastructure products. </w:t>
      </w:r>
    </w:p>
    <w:p w:rsidR="00BC2B71" w:rsidRDefault="00BC2B71" w:rsidP="004E1C95">
      <w:pPr>
        <w:jc w:val="both"/>
      </w:pPr>
      <w:r w:rsidRPr="00BC2B71">
        <w:t xml:space="preserve">About the software products, i create projects of front-end and back-end with Web technologies for companies in the business and commercial sector. </w:t>
      </w:r>
    </w:p>
    <w:p w:rsidR="00BC2B71" w:rsidRDefault="00BC2B71" w:rsidP="004E1C95">
      <w:pPr>
        <w:jc w:val="both"/>
      </w:pPr>
      <w:r w:rsidRPr="00BC2B71">
        <w:t>About the infrastructure products, i create cloud architectures solutions for automate systems with thorough security and utter efficiency using the DevOps technologies.</w:t>
      </w:r>
    </w:p>
    <w:p w:rsidR="006270A9" w:rsidRDefault="009C3600">
      <w:pPr>
        <w:pStyle w:val="Ttulo1"/>
      </w:pPr>
      <w:r>
        <w:t>Education</w:t>
      </w:r>
    </w:p>
    <w:p w:rsidR="006270A9" w:rsidRDefault="009B24E0">
      <w:pPr>
        <w:pStyle w:val="Ttulo2"/>
      </w:pPr>
      <w:r>
        <w:t>6th</w:t>
      </w:r>
      <w:r w:rsidR="009D5933">
        <w:rPr>
          <w:lang w:val="pt-BR" w:bidi="pt-BR"/>
        </w:rPr>
        <w:t> | </w:t>
      </w:r>
      <w:r>
        <w:t>feb, 2020</w:t>
      </w:r>
      <w:r w:rsidR="009D5933">
        <w:rPr>
          <w:lang w:val="pt-BR" w:bidi="pt-BR"/>
        </w:rPr>
        <w:t> </w:t>
      </w:r>
      <w:r>
        <w:rPr>
          <w:lang w:val="pt-BR" w:bidi="pt-BR"/>
        </w:rPr>
        <w:t xml:space="preserve">– dec, 2023 </w:t>
      </w:r>
      <w:r w:rsidR="009D5933">
        <w:rPr>
          <w:lang w:val="pt-BR" w:bidi="pt-BR"/>
        </w:rPr>
        <w:t>| </w:t>
      </w:r>
      <w:r>
        <w:t>Estácio de Sá University</w:t>
      </w:r>
    </w:p>
    <w:p w:rsidR="006270A9" w:rsidRDefault="009B24E0" w:rsidP="004E1C95">
      <w:pPr>
        <w:pStyle w:val="Commarcadores"/>
        <w:jc w:val="both"/>
      </w:pPr>
      <w:r w:rsidRPr="009B24E0">
        <w:t xml:space="preserve">I'm in the 6th period of Computer Science bachelor's degree at </w:t>
      </w:r>
      <w:r>
        <w:t>Estácio de Sá University</w:t>
      </w:r>
      <w:r w:rsidRPr="009B24E0">
        <w:t>.</w:t>
      </w:r>
    </w:p>
    <w:p w:rsidR="00D6658F" w:rsidRDefault="00D6658F">
      <w:pPr>
        <w:pStyle w:val="Ttulo1"/>
      </w:pPr>
      <w:r>
        <w:t>Languages</w:t>
      </w:r>
    </w:p>
    <w:p w:rsidR="009B24E0" w:rsidRDefault="009B24E0" w:rsidP="009B24E0">
      <w:pPr>
        <w:pStyle w:val="Commarcadores"/>
        <w:numPr>
          <w:ilvl w:val="0"/>
          <w:numId w:val="24"/>
        </w:numPr>
      </w:pPr>
      <w:r w:rsidRPr="009B24E0">
        <w:rPr>
          <w:b/>
        </w:rPr>
        <w:t>English</w:t>
      </w:r>
      <w:r>
        <w:t xml:space="preserve">: </w:t>
      </w:r>
      <w:r w:rsidRPr="009B24E0">
        <w:t>B2 - Upper Intermediate English Level</w:t>
      </w:r>
      <w:r>
        <w:t>;</w:t>
      </w:r>
    </w:p>
    <w:p w:rsidR="009B24E0" w:rsidRDefault="009B24E0" w:rsidP="009B24E0">
      <w:pPr>
        <w:pStyle w:val="Commarcadores"/>
        <w:numPr>
          <w:ilvl w:val="0"/>
          <w:numId w:val="24"/>
        </w:numPr>
      </w:pPr>
      <w:r w:rsidRPr="009B24E0">
        <w:rPr>
          <w:b/>
        </w:rPr>
        <w:t>Spanish</w:t>
      </w:r>
      <w:r>
        <w:t>: B1 – Intermediate Spanish Level;</w:t>
      </w:r>
    </w:p>
    <w:p w:rsidR="009B24E0" w:rsidRDefault="009B24E0" w:rsidP="009B24E0">
      <w:pPr>
        <w:pStyle w:val="Commarcadores"/>
        <w:numPr>
          <w:ilvl w:val="0"/>
          <w:numId w:val="24"/>
        </w:numPr>
      </w:pPr>
      <w:r w:rsidRPr="009B24E0">
        <w:rPr>
          <w:b/>
        </w:rPr>
        <w:t>Portuguese</w:t>
      </w:r>
      <w:r>
        <w:t>: Native speaker.</w:t>
      </w:r>
    </w:p>
    <w:p w:rsidR="00A673A8" w:rsidRDefault="00471DB9">
      <w:pPr>
        <w:pStyle w:val="Ttulo1"/>
      </w:pPr>
      <w:r w:rsidRPr="00471DB9">
        <w:t>Employment History</w:t>
      </w:r>
    </w:p>
    <w:p w:rsidR="00471DB9" w:rsidRPr="00A673A8" w:rsidRDefault="00471DB9" w:rsidP="00A673A8">
      <w:pPr>
        <w:pStyle w:val="Ttulo2"/>
        <w:spacing w:before="100" w:beforeAutospacing="1" w:after="0"/>
        <w:rPr>
          <w:lang w:val="pt-BR" w:bidi="pt-BR"/>
        </w:rPr>
      </w:pPr>
      <w:r w:rsidRPr="00471DB9">
        <w:t>Full-Stack Developer Trainee</w:t>
      </w:r>
      <w:r w:rsidR="009D5933">
        <w:rPr>
          <w:lang w:val="pt-BR" w:bidi="pt-BR"/>
        </w:rPr>
        <w:t> | </w:t>
      </w:r>
      <w:r w:rsidRPr="00471DB9">
        <w:t>Headmind Partners</w:t>
      </w:r>
      <w:r w:rsidR="009D5933">
        <w:rPr>
          <w:lang w:val="pt-BR" w:bidi="pt-BR"/>
        </w:rPr>
        <w:t> | </w:t>
      </w:r>
      <w:r w:rsidRPr="00471DB9">
        <w:rPr>
          <w:lang w:val="pt-BR" w:bidi="pt-BR"/>
        </w:rPr>
        <w:t>Mar, 2022</w:t>
      </w:r>
      <w:r>
        <w:rPr>
          <w:lang w:val="pt-BR" w:bidi="pt-BR"/>
        </w:rPr>
        <w:t xml:space="preserve"> – Present</w:t>
      </w:r>
    </w:p>
    <w:p w:rsidR="00A673A8" w:rsidRDefault="0062676B" w:rsidP="004E1C95">
      <w:pPr>
        <w:pStyle w:val="Commarcadores"/>
        <w:numPr>
          <w:ilvl w:val="0"/>
          <w:numId w:val="0"/>
        </w:numPr>
        <w:spacing w:before="100" w:beforeAutospacing="1" w:after="100" w:afterAutospacing="1" w:line="240" w:lineRule="auto"/>
        <w:jc w:val="both"/>
      </w:pPr>
      <w:r>
        <w:t>I help c</w:t>
      </w:r>
      <w:r w:rsidR="00471DB9" w:rsidRPr="00471DB9">
        <w:t xml:space="preserve">onsultants in customer service </w:t>
      </w:r>
      <w:r w:rsidR="00471DB9">
        <w:t xml:space="preserve">with development and debugging of codes in a consultative </w:t>
      </w:r>
      <w:r w:rsidR="00471DB9" w:rsidRPr="00471DB9">
        <w:t xml:space="preserve">way using the technologies: </w:t>
      </w:r>
    </w:p>
    <w:p w:rsidR="00A673A8" w:rsidRDefault="00A673A8" w:rsidP="00A673A8">
      <w:pPr>
        <w:pStyle w:val="Commarcadores"/>
        <w:numPr>
          <w:ilvl w:val="0"/>
          <w:numId w:val="0"/>
        </w:numPr>
        <w:spacing w:before="100" w:beforeAutospacing="1" w:after="100" w:afterAutospacing="1" w:line="240" w:lineRule="auto"/>
      </w:pPr>
    </w:p>
    <w:p w:rsidR="00471DB9" w:rsidRDefault="00471DB9" w:rsidP="00E15D9B">
      <w:pPr>
        <w:pStyle w:val="Commarcadores"/>
        <w:numPr>
          <w:ilvl w:val="0"/>
          <w:numId w:val="24"/>
        </w:numPr>
        <w:spacing w:before="120" w:after="120" w:line="240" w:lineRule="auto"/>
        <w:ind w:left="714" w:hanging="357"/>
      </w:pPr>
      <w:r w:rsidRPr="00471DB9">
        <w:t xml:space="preserve">MVC architecture (Model View Controller);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>Hexagonal architecture;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Programming paradigms (mainly the OOP);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Oracle database;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SQLite database;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lastRenderedPageBreak/>
        <w:t xml:space="preserve">Microsoft SQL Server (MSSQL);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MongoDB;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Node.js and Express;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C# (C-Sharp) and .NET Framework/Core with Entity Framework; </w:t>
      </w:r>
    </w:p>
    <w:p w:rsidR="00FE2C37" w:rsidRDefault="00FE2C37" w:rsidP="00471DB9">
      <w:pPr>
        <w:pStyle w:val="Commarcadores"/>
        <w:numPr>
          <w:ilvl w:val="0"/>
          <w:numId w:val="24"/>
        </w:numPr>
      </w:pPr>
      <w:r>
        <w:t>Razor Pages;</w:t>
      </w:r>
    </w:p>
    <w:p w:rsidR="00FE2C37" w:rsidRDefault="00FE2C37" w:rsidP="00471DB9">
      <w:pPr>
        <w:pStyle w:val="Commarcadores"/>
        <w:numPr>
          <w:ilvl w:val="0"/>
          <w:numId w:val="24"/>
        </w:numPr>
      </w:pPr>
      <w:r>
        <w:t>Bootstrap;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RubyOnRails; </w:t>
      </w:r>
    </w:p>
    <w:p w:rsidR="000662E9" w:rsidRDefault="000662E9" w:rsidP="00471DB9">
      <w:pPr>
        <w:pStyle w:val="Commarcadores"/>
        <w:numPr>
          <w:ilvl w:val="0"/>
          <w:numId w:val="24"/>
        </w:numPr>
      </w:pPr>
      <w:r>
        <w:t>Java8;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React.js;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Sass;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Redux;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Vue.js;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>REST API;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SocketIO;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IRONOCR;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>AZ - Microsoft Azure;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>
        <w:t>GCP - Google Cloud Plataform;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Apache HTTP Web Server; </w:t>
      </w:r>
    </w:p>
    <w:p w:rsidR="00471DB9" w:rsidRDefault="00471DB9" w:rsidP="00471DB9">
      <w:pPr>
        <w:pStyle w:val="Commarcadores"/>
        <w:numPr>
          <w:ilvl w:val="0"/>
          <w:numId w:val="24"/>
        </w:numPr>
      </w:pPr>
      <w:r w:rsidRPr="00471DB9">
        <w:t xml:space="preserve">Spring; </w:t>
      </w:r>
    </w:p>
    <w:p w:rsidR="00A673A8" w:rsidRDefault="00A673A8" w:rsidP="004E1C95">
      <w:pPr>
        <w:pStyle w:val="Commarcadores"/>
        <w:numPr>
          <w:ilvl w:val="0"/>
          <w:numId w:val="24"/>
        </w:numPr>
        <w:spacing w:line="480" w:lineRule="auto"/>
        <w:ind w:left="714" w:hanging="357"/>
      </w:pPr>
      <w:r>
        <w:t>Kotlin;</w:t>
      </w:r>
    </w:p>
    <w:p w:rsidR="004E1C95" w:rsidRPr="004E1C95" w:rsidRDefault="00A673A8" w:rsidP="004E1C95">
      <w:pPr>
        <w:pStyle w:val="Ttulo2"/>
        <w:rPr>
          <w:lang w:val="pt-BR" w:bidi="pt-BR"/>
        </w:rPr>
      </w:pPr>
      <w:r>
        <w:t>DevOPS intern</w:t>
      </w:r>
      <w:r>
        <w:rPr>
          <w:lang w:val="pt-BR" w:bidi="pt-BR"/>
        </w:rPr>
        <w:t> | </w:t>
      </w:r>
      <w:r>
        <w:t xml:space="preserve">Ezops.cloud </w:t>
      </w:r>
      <w:r>
        <w:rPr>
          <w:lang w:val="pt-BR" w:bidi="pt-BR"/>
        </w:rPr>
        <w:t>| </w:t>
      </w:r>
      <w:r>
        <w:rPr>
          <w:lang w:val="pt-BR" w:bidi="pt-BR"/>
        </w:rPr>
        <w:t>jul, 2021</w:t>
      </w:r>
      <w:r>
        <w:rPr>
          <w:lang w:val="pt-BR" w:bidi="pt-BR"/>
        </w:rPr>
        <w:t xml:space="preserve"> – </w:t>
      </w:r>
      <w:r>
        <w:rPr>
          <w:lang w:val="pt-BR" w:bidi="pt-BR"/>
        </w:rPr>
        <w:t>jan 2022</w:t>
      </w:r>
    </w:p>
    <w:p w:rsidR="00A673A8" w:rsidRDefault="00A673A8" w:rsidP="004E1C95">
      <w:pPr>
        <w:pStyle w:val="Commarcadores"/>
        <w:numPr>
          <w:ilvl w:val="0"/>
          <w:numId w:val="0"/>
        </w:numPr>
        <w:spacing w:before="100" w:beforeAutospacing="1" w:after="100" w:afterAutospacing="1" w:line="240" w:lineRule="auto"/>
        <w:jc w:val="both"/>
      </w:pPr>
      <w:r w:rsidRPr="00A673A8">
        <w:t>I created technical documentations and helped my team with cloud infrastructures in customer service in a consultative way using the technologies:</w:t>
      </w:r>
    </w:p>
    <w:p w:rsidR="00A673A8" w:rsidRDefault="00A673A8" w:rsidP="00A673A8">
      <w:pPr>
        <w:pStyle w:val="Commarcadores"/>
        <w:numPr>
          <w:ilvl w:val="0"/>
          <w:numId w:val="0"/>
        </w:numPr>
      </w:pP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AWS - Amazon Web Services; </w:t>
      </w: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CI/CD - Continuous Integration and Delivery; </w:t>
      </w: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Git, Bitbucket and GitHub; </w:t>
      </w: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Docker and Container Orchestration; </w:t>
      </w: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Linux OS; </w:t>
      </w: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NGNIX: Web Server and Proxy; </w:t>
      </w: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GitHub Actions; </w:t>
      </w:r>
      <w:bookmarkStart w:id="0" w:name="_GoBack"/>
      <w:bookmarkEnd w:id="0"/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 xml:space="preserve">Laravel; </w:t>
      </w:r>
    </w:p>
    <w:p w:rsidR="00FE2C37" w:rsidRDefault="00FE2C37" w:rsidP="00A673A8">
      <w:pPr>
        <w:pStyle w:val="Commarcadores"/>
        <w:numPr>
          <w:ilvl w:val="0"/>
          <w:numId w:val="25"/>
        </w:numPr>
      </w:pPr>
      <w:r>
        <w:t>Vue.js;</w:t>
      </w:r>
    </w:p>
    <w:p w:rsidR="00FE2C37" w:rsidRDefault="00FE2C37" w:rsidP="00A673A8">
      <w:pPr>
        <w:pStyle w:val="Commarcadores"/>
        <w:numPr>
          <w:ilvl w:val="0"/>
          <w:numId w:val="25"/>
        </w:numPr>
      </w:pPr>
      <w:r>
        <w:t>Computer Networking;</w:t>
      </w:r>
    </w:p>
    <w:p w:rsidR="00A673A8" w:rsidRDefault="00A673A8" w:rsidP="00A673A8">
      <w:pPr>
        <w:pStyle w:val="Commarcadores"/>
        <w:numPr>
          <w:ilvl w:val="0"/>
          <w:numId w:val="25"/>
        </w:numPr>
      </w:pPr>
      <w:r w:rsidRPr="00A673A8">
        <w:t>PostgreSQL and MySQL</w:t>
      </w:r>
      <w:r w:rsidR="009B24E0">
        <w:t xml:space="preserve"> databases</w:t>
      </w:r>
      <w:r w:rsidRPr="00A673A8">
        <w:t xml:space="preserve">; </w:t>
      </w:r>
    </w:p>
    <w:p w:rsidR="00A673A8" w:rsidRDefault="00A673A8" w:rsidP="007156BC">
      <w:pPr>
        <w:pStyle w:val="Commarcadores"/>
        <w:numPr>
          <w:ilvl w:val="0"/>
          <w:numId w:val="25"/>
        </w:numPr>
      </w:pPr>
      <w:r w:rsidRPr="00A673A8">
        <w:t>Node.js and Express.</w:t>
      </w:r>
    </w:p>
    <w:p w:rsidR="007156BC" w:rsidRDefault="007156BC" w:rsidP="007156BC">
      <w:pPr>
        <w:pStyle w:val="Ttulo1"/>
      </w:pPr>
      <w:r>
        <w:t>Skills</w:t>
      </w:r>
    </w:p>
    <w:p w:rsidR="007156BC" w:rsidRDefault="007156BC" w:rsidP="007156BC">
      <w:pPr>
        <w:pStyle w:val="Commarcadores"/>
        <w:numPr>
          <w:ilvl w:val="0"/>
          <w:numId w:val="25"/>
        </w:numPr>
      </w:pPr>
      <w:r>
        <w:t>HTML, CSS and JavaScript</w:t>
      </w:r>
      <w:r w:rsidR="00E15D9B">
        <w:t>;</w:t>
      </w:r>
    </w:p>
    <w:p w:rsidR="00805E27" w:rsidRDefault="007156BC" w:rsidP="00805E27">
      <w:pPr>
        <w:pStyle w:val="Commarcadores"/>
        <w:numPr>
          <w:ilvl w:val="0"/>
          <w:numId w:val="25"/>
        </w:numPr>
      </w:pPr>
      <w:r>
        <w:t>Python</w:t>
      </w:r>
      <w:r w:rsidR="00E15D9B">
        <w:t>, P</w:t>
      </w:r>
      <w:r>
        <w:t>HP</w:t>
      </w:r>
      <w:r w:rsidR="00E15D9B">
        <w:t xml:space="preserve">, </w:t>
      </w:r>
      <w:r>
        <w:t>Java</w:t>
      </w:r>
      <w:r w:rsidR="00E15D9B">
        <w:t xml:space="preserve">, Ruby, </w:t>
      </w:r>
      <w:r>
        <w:t>C#</w:t>
      </w:r>
      <w:r w:rsidR="00E15D9B">
        <w:t xml:space="preserve"> and </w:t>
      </w:r>
      <w:r>
        <w:t>C/C++</w:t>
      </w:r>
      <w:r w:rsidR="00BC2B71">
        <w:t xml:space="preserve"> language</w:t>
      </w:r>
      <w:r>
        <w:t>;</w:t>
      </w:r>
    </w:p>
    <w:p w:rsidR="007156BC" w:rsidRDefault="007156BC" w:rsidP="007156BC">
      <w:pPr>
        <w:pStyle w:val="Commarcadores"/>
        <w:numPr>
          <w:ilvl w:val="0"/>
          <w:numId w:val="25"/>
        </w:numPr>
      </w:pPr>
      <w:r>
        <w:t>Linux</w:t>
      </w:r>
      <w:r>
        <w:t>;</w:t>
      </w:r>
    </w:p>
    <w:p w:rsidR="00BC2B71" w:rsidRDefault="007156BC" w:rsidP="00BC2B71">
      <w:pPr>
        <w:pStyle w:val="Commarcadores"/>
        <w:numPr>
          <w:ilvl w:val="0"/>
          <w:numId w:val="25"/>
        </w:numPr>
      </w:pPr>
      <w:r>
        <w:t>SQL</w:t>
      </w:r>
      <w:r w:rsidR="00E15D9B">
        <w:t xml:space="preserve"> and NoSQL;</w:t>
      </w:r>
      <w:r w:rsidRPr="00A673A8">
        <w:t xml:space="preserve"> </w:t>
      </w:r>
    </w:p>
    <w:p w:rsidR="00045BA6" w:rsidRPr="001B29CF" w:rsidRDefault="007156BC" w:rsidP="00045BA6">
      <w:pPr>
        <w:pStyle w:val="Commarcadores"/>
        <w:numPr>
          <w:ilvl w:val="0"/>
          <w:numId w:val="25"/>
        </w:numPr>
      </w:pPr>
      <w:r>
        <w:t>Microsoft Office</w:t>
      </w:r>
      <w:r w:rsidRPr="00A673A8">
        <w:t>.</w:t>
      </w:r>
    </w:p>
    <w:sectPr w:rsidR="00045BA6" w:rsidRPr="001B29CF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6B3" w:rsidRDefault="005746B3">
      <w:pPr>
        <w:spacing w:after="0"/>
      </w:pPr>
      <w:r>
        <w:separator/>
      </w:r>
    </w:p>
  </w:endnote>
  <w:endnote w:type="continuationSeparator" w:id="0">
    <w:p w:rsidR="005746B3" w:rsidRDefault="005746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0A9" w:rsidRDefault="006270A9" w:rsidP="00181A53">
    <w:pPr>
      <w:pStyle w:val="Rodap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6B3" w:rsidRDefault="005746B3">
      <w:pPr>
        <w:spacing w:after="0"/>
      </w:pPr>
      <w:r>
        <w:separator/>
      </w:r>
    </w:p>
  </w:footnote>
  <w:footnote w:type="continuationSeparator" w:id="0">
    <w:p w:rsidR="005746B3" w:rsidRDefault="005746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Commarcadore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CA82E65"/>
    <w:multiLevelType w:val="hybridMultilevel"/>
    <w:tmpl w:val="200AA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55AEA"/>
    <w:multiLevelType w:val="hybridMultilevel"/>
    <w:tmpl w:val="F2A07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5C2480F"/>
    <w:multiLevelType w:val="hybridMultilevel"/>
    <w:tmpl w:val="46B87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D3761"/>
    <w:multiLevelType w:val="hybridMultilevel"/>
    <w:tmpl w:val="9328F9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Numerada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8"/>
  </w:num>
  <w:num w:numId="16">
    <w:abstractNumId w:val="13"/>
  </w:num>
  <w:num w:numId="17">
    <w:abstractNumId w:val="17"/>
  </w:num>
  <w:num w:numId="18">
    <w:abstractNumId w:val="10"/>
  </w:num>
  <w:num w:numId="19">
    <w:abstractNumId w:val="23"/>
  </w:num>
  <w:num w:numId="20">
    <w:abstractNumId w:val="19"/>
  </w:num>
  <w:num w:numId="21">
    <w:abstractNumId w:val="11"/>
  </w:num>
  <w:num w:numId="22">
    <w:abstractNumId w:val="16"/>
  </w:num>
  <w:num w:numId="23">
    <w:abstractNumId w:val="22"/>
  </w:num>
  <w:num w:numId="24">
    <w:abstractNumId w:val="14"/>
  </w:num>
  <w:num w:numId="25">
    <w:abstractNumId w:val="12"/>
  </w:num>
  <w:num w:numId="26">
    <w:abstractNumId w:val="2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600"/>
    <w:rsid w:val="00045BA6"/>
    <w:rsid w:val="000662E9"/>
    <w:rsid w:val="000A4F59"/>
    <w:rsid w:val="00141A4C"/>
    <w:rsid w:val="00181A53"/>
    <w:rsid w:val="001B29CF"/>
    <w:rsid w:val="0028220F"/>
    <w:rsid w:val="00315AD7"/>
    <w:rsid w:val="00356C14"/>
    <w:rsid w:val="00471DB9"/>
    <w:rsid w:val="004E1C95"/>
    <w:rsid w:val="005746B3"/>
    <w:rsid w:val="0058518A"/>
    <w:rsid w:val="00617B26"/>
    <w:rsid w:val="0062676B"/>
    <w:rsid w:val="006270A9"/>
    <w:rsid w:val="00675956"/>
    <w:rsid w:val="00681034"/>
    <w:rsid w:val="006C5A7E"/>
    <w:rsid w:val="007156BC"/>
    <w:rsid w:val="00805E27"/>
    <w:rsid w:val="00816216"/>
    <w:rsid w:val="0087734B"/>
    <w:rsid w:val="008C5307"/>
    <w:rsid w:val="009B24E0"/>
    <w:rsid w:val="009C3600"/>
    <w:rsid w:val="009D5933"/>
    <w:rsid w:val="00A673A8"/>
    <w:rsid w:val="00AE0535"/>
    <w:rsid w:val="00BC2B71"/>
    <w:rsid w:val="00BD768D"/>
    <w:rsid w:val="00C61F8E"/>
    <w:rsid w:val="00C630B3"/>
    <w:rsid w:val="00D6658F"/>
    <w:rsid w:val="00D77187"/>
    <w:rsid w:val="00E15D9B"/>
    <w:rsid w:val="00E83E4B"/>
    <w:rsid w:val="00FE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718A97"/>
  <w15:chartTrackingRefBased/>
  <w15:docId w15:val="{0D66D139-2E2B-402C-B35A-257A6CF5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har">
    <w:name w:val="Título Char"/>
    <w:basedOn w:val="Fontepargpadro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oEspaoReservado">
    <w:name w:val="Placeholder Text"/>
    <w:basedOn w:val="Fontepargpadro"/>
    <w:uiPriority w:val="99"/>
    <w:semiHidden/>
    <w:rsid w:val="00E83E4B"/>
    <w:rPr>
      <w:color w:val="393939" w:themeColor="text2" w:themeShade="BF"/>
    </w:rPr>
  </w:style>
  <w:style w:type="paragraph" w:styleId="Commarcadore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RodapChar">
    <w:name w:val="Rodapé Char"/>
    <w:basedOn w:val="Fontepargpadro"/>
    <w:link w:val="Rodap"/>
    <w:uiPriority w:val="99"/>
    <w:rsid w:val="00681034"/>
    <w:rPr>
      <w:color w:val="2A7B88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eIntensa">
    <w:name w:val="Intense Emphasis"/>
    <w:basedOn w:val="Fontepargpadro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i/>
      <w:iCs/>
      <w:color w:val="2A7B88" w:themeColor="accent1" w:themeShade="BF"/>
    </w:rPr>
  </w:style>
  <w:style w:type="paragraph" w:styleId="Numerada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Fontepargpadro"/>
    <w:uiPriority w:val="99"/>
    <w:unhideWhenUsed/>
    <w:rsid w:val="00E83E4B"/>
    <w:rPr>
      <w:color w:val="2A7B88" w:themeColor="accent1" w:themeShade="BF"/>
      <w:u w:val="singl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83E4B"/>
    <w:rPr>
      <w:szCs w:val="16"/>
    </w:rPr>
  </w:style>
  <w:style w:type="paragraph" w:styleId="Textoembloco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83E4B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8220F"/>
    <w:rPr>
      <w:sz w:val="22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220F"/>
    <w:rPr>
      <w:rFonts w:ascii="Segoe UI" w:hAnsi="Segoe UI" w:cs="Segoe U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220F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8220F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22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220F"/>
    <w:rPr>
      <w:b/>
      <w:bCs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8220F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8220F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220F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8220F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220F"/>
    <w:rPr>
      <w:rFonts w:ascii="Consolas" w:hAnsi="Consolas"/>
      <w:szCs w:val="21"/>
    </w:rPr>
  </w:style>
  <w:style w:type="paragraph" w:styleId="PargrafodaLista">
    <w:name w:val="List Paragraph"/>
    <w:basedOn w:val="Normal"/>
    <w:uiPriority w:val="34"/>
    <w:unhideWhenUsed/>
    <w:qFormat/>
    <w:rsid w:val="00D66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saacalves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pinheiro\AppData\Roaming\Microsoft\Modelos\Curr&#237;culo%20(cor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0DD52-A705-4E5E-BD75-20B100705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(cor)</Template>
  <TotalTime>2096</TotalTime>
  <Pages>2</Pages>
  <Words>413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Pinheiro, Isaac</dc:creator>
  <cp:keywords/>
  <cp:lastModifiedBy>Pinheiro, Isaac</cp:lastModifiedBy>
  <cp:revision>38</cp:revision>
  <cp:lastPrinted>2022-08-05T20:48:00Z</cp:lastPrinted>
  <dcterms:created xsi:type="dcterms:W3CDTF">2022-08-05T18:06:00Z</dcterms:created>
  <dcterms:modified xsi:type="dcterms:W3CDTF">2022-08-07T05:02:00Z</dcterms:modified>
  <cp:version/>
</cp:coreProperties>
</file>